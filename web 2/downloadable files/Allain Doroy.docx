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F4AF8B1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08BE896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ACFFA8C" wp14:editId="27072A1A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DAA2EE4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266655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BD4E584" w14:textId="59D73C85" w:rsidR="007C7BCF" w:rsidRPr="007C7BCF" w:rsidRDefault="007C7BCF" w:rsidP="007C7BCF">
            <w:pPr>
              <w:pStyle w:val="Title"/>
            </w:pPr>
            <w:r>
              <w:t>Allain Doroy</w:t>
            </w:r>
          </w:p>
          <w:p w14:paraId="28577C5E" w14:textId="46B60573" w:rsidR="001B2ABD" w:rsidRDefault="007C7BCF" w:rsidP="001B2ABD">
            <w:pPr>
              <w:pStyle w:val="Subtitle"/>
            </w:pPr>
            <w:r>
              <w:rPr>
                <w:spacing w:val="0"/>
                <w:w w:val="100"/>
              </w:rPr>
              <w:t xml:space="preserve">ICT </w:t>
            </w:r>
          </w:p>
        </w:tc>
      </w:tr>
      <w:tr w:rsidR="001B2ABD" w14:paraId="6438F1A5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B1FD2604DCB49E1916E7638652C6374"/>
              </w:placeholder>
              <w:temporary/>
              <w:showingPlcHdr/>
              <w15:appearance w15:val="hidden"/>
            </w:sdtPr>
            <w:sdtEndPr/>
            <w:sdtContent>
              <w:p w14:paraId="3A337046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A69CF04" w14:textId="3870299D" w:rsidR="00036450" w:rsidRDefault="007C7BCF" w:rsidP="009260CD">
            <w:r>
              <w:t>I am organized and dependable candidate successful at managing multiple priorities with a positive attitude. Willingness to take on added responsibilities to meet team goals. I'm also a hardworking and passionate job seeker. Friendly student available for weekend, evening and holiday shifts. Considered hardworking, punctual and driven.</w:t>
            </w:r>
          </w:p>
          <w:p w14:paraId="18378A59" w14:textId="77777777" w:rsidR="00036450" w:rsidRDefault="00036450" w:rsidP="00036450"/>
          <w:sdt>
            <w:sdtPr>
              <w:id w:val="-1954003311"/>
              <w:placeholder>
                <w:docPart w:val="79665A9959EF4B90AD595F1CCD039BD3"/>
              </w:placeholder>
              <w:temporary/>
              <w:showingPlcHdr/>
              <w15:appearance w15:val="hidden"/>
            </w:sdtPr>
            <w:sdtEndPr/>
            <w:sdtContent>
              <w:p w14:paraId="25C32D2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6EC6BE04710452B975650D0F24E8AF7"/>
              </w:placeholder>
              <w:temporary/>
              <w:showingPlcHdr/>
              <w15:appearance w15:val="hidden"/>
            </w:sdtPr>
            <w:sdtEndPr/>
            <w:sdtContent>
              <w:p w14:paraId="4BA8338B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ECE3770" w14:textId="6CACE8C5" w:rsidR="004D3011" w:rsidRDefault="007C7BCF" w:rsidP="004D3011">
            <w:r>
              <w:t>09619207832</w:t>
            </w:r>
          </w:p>
          <w:p w14:paraId="1831724C" w14:textId="77777777" w:rsidR="004D3011" w:rsidRPr="004D3011" w:rsidRDefault="004D3011" w:rsidP="004D3011"/>
          <w:sdt>
            <w:sdtPr>
              <w:id w:val="67859272"/>
              <w:placeholder>
                <w:docPart w:val="1D913D7E6E3C4ED1A934EE5D2EECE823"/>
              </w:placeholder>
              <w:temporary/>
              <w:showingPlcHdr/>
              <w15:appearance w15:val="hidden"/>
            </w:sdtPr>
            <w:sdtEndPr/>
            <w:sdtContent>
              <w:p w14:paraId="3BFA8056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41A3BF6" w14:textId="55969C53" w:rsidR="004D3011" w:rsidRDefault="007C7BCF" w:rsidP="004D3011">
            <w:r>
              <w:t>Allaindoroy.github.io/</w:t>
            </w:r>
            <w:proofErr w:type="spellStart"/>
            <w:r>
              <w:t>allaindoroy</w:t>
            </w:r>
            <w:proofErr w:type="spellEnd"/>
          </w:p>
          <w:p w14:paraId="0DF7F9F7" w14:textId="55CCD57F" w:rsidR="00885641" w:rsidRDefault="00885641" w:rsidP="004D3011">
            <w:r>
              <w:t>Allaindoroy.ml</w:t>
            </w:r>
          </w:p>
          <w:p w14:paraId="4D7B023D" w14:textId="77777777" w:rsidR="004D3011" w:rsidRDefault="004D3011" w:rsidP="004D3011"/>
          <w:sdt>
            <w:sdtPr>
              <w:id w:val="-240260293"/>
              <w:placeholder>
                <w:docPart w:val="D56047DD493E4372837AFFE54E0BD12C"/>
              </w:placeholder>
              <w:temporary/>
              <w:showingPlcHdr/>
              <w15:appearance w15:val="hidden"/>
            </w:sdtPr>
            <w:sdtEndPr/>
            <w:sdtContent>
              <w:p w14:paraId="0311CF02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5D3F21F8" w14:textId="0CCAA596" w:rsidR="00036450" w:rsidRPr="00E4381A" w:rsidRDefault="00885641" w:rsidP="004D3011">
            <w:pPr>
              <w:rPr>
                <w:rStyle w:val="Hyperlink"/>
              </w:rPr>
            </w:pPr>
            <w:r>
              <w:t>allaindoroy@gmail.com</w:t>
            </w:r>
          </w:p>
          <w:sdt>
            <w:sdtPr>
              <w:id w:val="-1444214663"/>
              <w:placeholder>
                <w:docPart w:val="DD9DF105151A46F9907860564430B63F"/>
              </w:placeholder>
              <w:temporary/>
              <w:showingPlcHdr/>
              <w15:appearance w15:val="hidden"/>
            </w:sdtPr>
            <w:sdtEndPr/>
            <w:sdtContent>
              <w:p w14:paraId="5A07014F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9CA18DA" w14:textId="3A3DF316" w:rsidR="004D3011" w:rsidRDefault="00885641" w:rsidP="004D3011">
            <w:r>
              <w:t>coding</w:t>
            </w:r>
          </w:p>
          <w:p w14:paraId="39284547" w14:textId="7F5E7F85" w:rsidR="004D3011" w:rsidRDefault="00885641" w:rsidP="004D3011">
            <w:r>
              <w:t>web development</w:t>
            </w:r>
          </w:p>
          <w:p w14:paraId="58F685B7" w14:textId="58FA891A" w:rsidR="004D3011" w:rsidRDefault="004D3011" w:rsidP="004D3011"/>
          <w:p w14:paraId="04749DEB" w14:textId="64F0D3D8" w:rsidR="004D3011" w:rsidRPr="004D3011" w:rsidRDefault="004D3011" w:rsidP="004D3011"/>
        </w:tc>
        <w:tc>
          <w:tcPr>
            <w:tcW w:w="720" w:type="dxa"/>
          </w:tcPr>
          <w:p w14:paraId="08DAEB1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3C4741743DD4748AADA30C6286AA1DD"/>
              </w:placeholder>
              <w:temporary/>
              <w:showingPlcHdr/>
              <w15:appearance w15:val="hidden"/>
            </w:sdtPr>
            <w:sdtEndPr/>
            <w:sdtContent>
              <w:p w14:paraId="51794CA2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57DD20C" w14:textId="192C0492" w:rsidR="00036450" w:rsidRPr="00036450" w:rsidRDefault="007C7BCF" w:rsidP="00B359E4">
            <w:pPr>
              <w:pStyle w:val="Heading4"/>
            </w:pPr>
            <w:r>
              <w:t>Antipolo National High School</w:t>
            </w:r>
          </w:p>
          <w:p w14:paraId="36EFDF1E" w14:textId="372EC944" w:rsidR="00036450" w:rsidRPr="00B359E4" w:rsidRDefault="007C7BCF" w:rsidP="00B359E4">
            <w:pPr>
              <w:pStyle w:val="Date"/>
            </w:pPr>
            <w:r>
              <w:t>2015</w:t>
            </w:r>
            <w:r w:rsidR="00036450" w:rsidRPr="00B359E4">
              <w:t xml:space="preserve"> - </w:t>
            </w:r>
            <w:r>
              <w:t>2019</w:t>
            </w:r>
          </w:p>
          <w:p w14:paraId="2B4F43B0" w14:textId="02E1E188" w:rsidR="004D3011" w:rsidRDefault="00036450" w:rsidP="00036450">
            <w:r w:rsidRPr="00036450">
              <w:t>[</w:t>
            </w:r>
            <w:r w:rsidR="00885641">
              <w:t xml:space="preserve">Junior high </w:t>
            </w:r>
            <w:proofErr w:type="gramStart"/>
            <w:r w:rsidR="00885641">
              <w:t xml:space="preserve">school </w:t>
            </w:r>
            <w:r w:rsidRPr="00036450">
              <w:t>]</w:t>
            </w:r>
            <w:proofErr w:type="gramEnd"/>
          </w:p>
          <w:p w14:paraId="1AE47CD9" w14:textId="77777777" w:rsidR="00036450" w:rsidRDefault="00036450" w:rsidP="00036450"/>
          <w:p w14:paraId="4A96565D" w14:textId="53C7E65A" w:rsidR="00036450" w:rsidRPr="00B359E4" w:rsidRDefault="007C7BCF" w:rsidP="00B359E4">
            <w:pPr>
              <w:pStyle w:val="Heading4"/>
            </w:pPr>
            <w:r>
              <w:t>Antipolo City Senior High School</w:t>
            </w:r>
          </w:p>
          <w:p w14:paraId="047C1D35" w14:textId="6D18193B" w:rsidR="00036450" w:rsidRPr="00B359E4" w:rsidRDefault="007C7BCF" w:rsidP="00B359E4">
            <w:pPr>
              <w:pStyle w:val="Date"/>
            </w:pPr>
            <w:r>
              <w:t>2019</w:t>
            </w:r>
            <w:r w:rsidR="00036450" w:rsidRPr="00B359E4">
              <w:t xml:space="preserve"> - </w:t>
            </w:r>
            <w:r>
              <w:t>2021</w:t>
            </w:r>
          </w:p>
          <w:p w14:paraId="2879318E" w14:textId="013EDCA8" w:rsidR="00036450" w:rsidRDefault="00885641" w:rsidP="00036450">
            <w:r>
              <w:t>[Senior high school with TVL track (ICT) INFORMATION and COMMUNICATION TECHNOLOGY.</w:t>
            </w:r>
          </w:p>
          <w:sdt>
            <w:sdtPr>
              <w:id w:val="1001553383"/>
              <w:placeholder>
                <w:docPart w:val="B9982D8FF65C41609BC0CDEE3EF98CEC"/>
              </w:placeholder>
              <w:temporary/>
              <w:showingPlcHdr/>
              <w15:appearance w15:val="hidden"/>
            </w:sdtPr>
            <w:sdtEndPr/>
            <w:sdtContent>
              <w:p w14:paraId="4C6ECA02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1489C1F" w14:textId="4A6B2DC8" w:rsidR="00036450" w:rsidRDefault="007C7BCF" w:rsidP="00B359E4">
            <w:pPr>
              <w:pStyle w:val="Heading4"/>
              <w:rPr>
                <w:bCs/>
              </w:rPr>
            </w:pPr>
            <w:r>
              <w:t>APMC</w:t>
            </w:r>
            <w:r w:rsidR="00036450">
              <w:t xml:space="preserve"> </w:t>
            </w:r>
            <w:r w:rsidR="00BE7E0C">
              <w:t>(OJT)</w:t>
            </w:r>
            <w:r w:rsidR="00036450" w:rsidRPr="00036450">
              <w:t xml:space="preserve"> </w:t>
            </w:r>
            <w:r>
              <w:t>Technical Support</w:t>
            </w:r>
          </w:p>
          <w:p w14:paraId="699A3297" w14:textId="2E8F63B9" w:rsidR="00036450" w:rsidRPr="00036450" w:rsidRDefault="007C7BCF" w:rsidP="00B359E4">
            <w:pPr>
              <w:pStyle w:val="Date"/>
            </w:pPr>
            <w:r>
              <w:t>June</w:t>
            </w:r>
            <w:r w:rsidR="00036450" w:rsidRPr="00036450">
              <w:t>–</w:t>
            </w:r>
            <w:r>
              <w:t>July</w:t>
            </w:r>
          </w:p>
          <w:p w14:paraId="5B93C92F" w14:textId="00121EFA" w:rsidR="00036450" w:rsidRDefault="00036450" w:rsidP="00036450">
            <w:r w:rsidRPr="00036450">
              <w:t xml:space="preserve"> </w:t>
            </w:r>
            <w:r w:rsidR="007C7BCF">
              <w:t xml:space="preserve">Responsible for </w:t>
            </w:r>
            <w:r w:rsidR="00885641">
              <w:t>computer troubleshooting like software troubleshooting and computer system servicing.</w:t>
            </w:r>
          </w:p>
          <w:p w14:paraId="4F99F35B" w14:textId="77777777" w:rsidR="004D3011" w:rsidRDefault="004D3011" w:rsidP="00036450"/>
          <w:p w14:paraId="01476B1E" w14:textId="77777777" w:rsidR="004D3011" w:rsidRDefault="004D3011" w:rsidP="00036450"/>
          <w:sdt>
            <w:sdtPr>
              <w:id w:val="1669594239"/>
              <w:placeholder>
                <w:docPart w:val="890DD01A85D74F0CA537B66FCAE004E3"/>
              </w:placeholder>
              <w:temporary/>
              <w:showingPlcHdr/>
              <w15:appearance w15:val="hidden"/>
            </w:sdtPr>
            <w:sdtEndPr/>
            <w:sdtContent>
              <w:p w14:paraId="2BE51FD6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9197FD2" w14:textId="4E8434AD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Computer skills </w:t>
            </w:r>
          </w:p>
          <w:p w14:paraId="40E5AD76" w14:textId="12FD6531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>HTML &amp; CSS</w:t>
            </w:r>
          </w:p>
          <w:p w14:paraId="513188F2" w14:textId="77777777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Web Development </w:t>
            </w:r>
          </w:p>
          <w:p w14:paraId="0DEBF931" w14:textId="77777777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Responsible </w:t>
            </w:r>
          </w:p>
          <w:p w14:paraId="56597E42" w14:textId="77777777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MS Office </w:t>
            </w:r>
          </w:p>
          <w:p w14:paraId="3475E733" w14:textId="77777777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Multitasking abilities </w:t>
            </w:r>
          </w:p>
          <w:p w14:paraId="10A6151A" w14:textId="77777777" w:rsidR="00FC35B3" w:rsidRDefault="00FC35B3" w:rsidP="00FC35B3">
            <w:pPr>
              <w:pStyle w:val="ListParagraph"/>
              <w:numPr>
                <w:ilvl w:val="0"/>
                <w:numId w:val="1"/>
              </w:numPr>
            </w:pPr>
            <w:r>
              <w:t xml:space="preserve">Flexible &amp; Adaptable </w:t>
            </w:r>
          </w:p>
          <w:p w14:paraId="10032897" w14:textId="2A336493" w:rsidR="00036450" w:rsidRPr="00FC35B3" w:rsidRDefault="00FC35B3" w:rsidP="00FC35B3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t>Work committed</w:t>
            </w:r>
          </w:p>
        </w:tc>
      </w:tr>
    </w:tbl>
    <w:p w14:paraId="779B45C1" w14:textId="77777777" w:rsidR="0043117B" w:rsidRDefault="00BE7E0C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08FB1" w14:textId="77777777" w:rsidR="007C7BCF" w:rsidRDefault="007C7BCF" w:rsidP="000C45FF">
      <w:r>
        <w:separator/>
      </w:r>
    </w:p>
  </w:endnote>
  <w:endnote w:type="continuationSeparator" w:id="0">
    <w:p w14:paraId="35C9CFC9" w14:textId="77777777" w:rsidR="007C7BCF" w:rsidRDefault="007C7BC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73495" w14:textId="77777777" w:rsidR="007C7BCF" w:rsidRDefault="007C7BCF" w:rsidP="000C45FF">
      <w:r>
        <w:separator/>
      </w:r>
    </w:p>
  </w:footnote>
  <w:footnote w:type="continuationSeparator" w:id="0">
    <w:p w14:paraId="35D65541" w14:textId="77777777" w:rsidR="007C7BCF" w:rsidRDefault="007C7BC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9D135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9A82FB" wp14:editId="0C9FBB2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15152"/>
    <w:multiLevelType w:val="hybridMultilevel"/>
    <w:tmpl w:val="0B4CCD1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CF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7C7BCF"/>
    <w:rsid w:val="00802CA0"/>
    <w:rsid w:val="00885641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E7E0C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  <w:rsid w:val="00FC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3CFD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FC3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%201\AppData\Local\Microsoft\Office\16.0\DTS\en-US%7b1B04B291-89EA-4EBD-89AF-C7DD0634A3A6%7d\%7bCE2CE7E6-CA90-49B9-8A25-D4D9E1B73B9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1FD2604DCB49E1916E7638652C6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2595D-383D-4E0E-9BF4-50A24B8369C8}"/>
      </w:docPartPr>
      <w:docPartBody>
        <w:p w:rsidR="00000000" w:rsidRDefault="007B1C4D">
          <w:pPr>
            <w:pStyle w:val="DB1FD2604DCB49E1916E7638652C6374"/>
          </w:pPr>
          <w:r w:rsidRPr="00D5459D">
            <w:t>Profile</w:t>
          </w:r>
        </w:p>
      </w:docPartBody>
    </w:docPart>
    <w:docPart>
      <w:docPartPr>
        <w:name w:val="79665A9959EF4B90AD595F1CCD039B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219351-7A21-4C9A-BD63-42DE2B0A58C7}"/>
      </w:docPartPr>
      <w:docPartBody>
        <w:p w:rsidR="00000000" w:rsidRDefault="007B1C4D">
          <w:pPr>
            <w:pStyle w:val="79665A9959EF4B90AD595F1CCD039BD3"/>
          </w:pPr>
          <w:r w:rsidRPr="00CB0055">
            <w:t>Contact</w:t>
          </w:r>
        </w:p>
      </w:docPartBody>
    </w:docPart>
    <w:docPart>
      <w:docPartPr>
        <w:name w:val="26EC6BE04710452B975650D0F24E8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97B311-78D4-4C66-85CB-B4D8E4359556}"/>
      </w:docPartPr>
      <w:docPartBody>
        <w:p w:rsidR="00000000" w:rsidRDefault="007B1C4D">
          <w:pPr>
            <w:pStyle w:val="26EC6BE04710452B975650D0F24E8AF7"/>
          </w:pPr>
          <w:r w:rsidRPr="004D3011">
            <w:t>PHONE:</w:t>
          </w:r>
        </w:p>
      </w:docPartBody>
    </w:docPart>
    <w:docPart>
      <w:docPartPr>
        <w:name w:val="1D913D7E6E3C4ED1A934EE5D2EECE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851CA-F28A-4971-89F1-2E5A3C4789B0}"/>
      </w:docPartPr>
      <w:docPartBody>
        <w:p w:rsidR="00000000" w:rsidRDefault="007B1C4D">
          <w:pPr>
            <w:pStyle w:val="1D913D7E6E3C4ED1A934EE5D2EECE823"/>
          </w:pPr>
          <w:r w:rsidRPr="004D3011">
            <w:t>WEBSITE:</w:t>
          </w:r>
        </w:p>
      </w:docPartBody>
    </w:docPart>
    <w:docPart>
      <w:docPartPr>
        <w:name w:val="D56047DD493E4372837AFFE54E0BD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3B04FE-E57D-4238-929C-67511326AB64}"/>
      </w:docPartPr>
      <w:docPartBody>
        <w:p w:rsidR="00000000" w:rsidRDefault="007B1C4D">
          <w:pPr>
            <w:pStyle w:val="D56047DD493E4372837AFFE54E0BD12C"/>
          </w:pPr>
          <w:r w:rsidRPr="004D3011">
            <w:t>EMAIL:</w:t>
          </w:r>
        </w:p>
      </w:docPartBody>
    </w:docPart>
    <w:docPart>
      <w:docPartPr>
        <w:name w:val="DD9DF105151A46F9907860564430B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F47B4-59BE-433A-AD75-B346FF8E4253}"/>
      </w:docPartPr>
      <w:docPartBody>
        <w:p w:rsidR="00000000" w:rsidRDefault="007B1C4D">
          <w:pPr>
            <w:pStyle w:val="DD9DF105151A46F9907860564430B63F"/>
          </w:pPr>
          <w:r w:rsidRPr="00CB0055">
            <w:t>Hobbies</w:t>
          </w:r>
        </w:p>
      </w:docPartBody>
    </w:docPart>
    <w:docPart>
      <w:docPartPr>
        <w:name w:val="A3C4741743DD4748AADA30C6286AA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586FF-528B-4CC0-9F3A-351496FC2731}"/>
      </w:docPartPr>
      <w:docPartBody>
        <w:p w:rsidR="00000000" w:rsidRDefault="007B1C4D">
          <w:pPr>
            <w:pStyle w:val="A3C4741743DD4748AADA30C6286AA1DD"/>
          </w:pPr>
          <w:r w:rsidRPr="00036450">
            <w:t>EDUCATION</w:t>
          </w:r>
        </w:p>
      </w:docPartBody>
    </w:docPart>
    <w:docPart>
      <w:docPartPr>
        <w:name w:val="B9982D8FF65C41609BC0CDEE3EF98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5EE8D-F2D8-4EEC-A1C5-E1EF805AA0D2}"/>
      </w:docPartPr>
      <w:docPartBody>
        <w:p w:rsidR="00000000" w:rsidRDefault="007B1C4D">
          <w:pPr>
            <w:pStyle w:val="B9982D8FF65C41609BC0CDEE3EF98CEC"/>
          </w:pPr>
          <w:r w:rsidRPr="00036450">
            <w:t>WORK EXPERIENCE</w:t>
          </w:r>
        </w:p>
      </w:docPartBody>
    </w:docPart>
    <w:docPart>
      <w:docPartPr>
        <w:name w:val="890DD01A85D74F0CA537B66FCAE00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95272-2F70-4078-824D-B03645C8AC90}"/>
      </w:docPartPr>
      <w:docPartBody>
        <w:p w:rsidR="00000000" w:rsidRDefault="007B1C4D">
          <w:pPr>
            <w:pStyle w:val="890DD01A85D74F0CA537B66FCAE004E3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F82A3D0DEF4B49A92A206668BDB6B9">
    <w:name w:val="36F82A3D0DEF4B49A92A206668BDB6B9"/>
  </w:style>
  <w:style w:type="paragraph" w:customStyle="1" w:styleId="679C1F3842CC42A994BF48DADC1ED002">
    <w:name w:val="679C1F3842CC42A994BF48DADC1ED002"/>
  </w:style>
  <w:style w:type="paragraph" w:customStyle="1" w:styleId="DB1FD2604DCB49E1916E7638652C6374">
    <w:name w:val="DB1FD2604DCB49E1916E7638652C6374"/>
  </w:style>
  <w:style w:type="paragraph" w:customStyle="1" w:styleId="F3F1DB2224B343E1ACA6DB66E31DFA68">
    <w:name w:val="F3F1DB2224B343E1ACA6DB66E31DFA68"/>
  </w:style>
  <w:style w:type="paragraph" w:customStyle="1" w:styleId="79665A9959EF4B90AD595F1CCD039BD3">
    <w:name w:val="79665A9959EF4B90AD595F1CCD039BD3"/>
  </w:style>
  <w:style w:type="paragraph" w:customStyle="1" w:styleId="26EC6BE04710452B975650D0F24E8AF7">
    <w:name w:val="26EC6BE04710452B975650D0F24E8AF7"/>
  </w:style>
  <w:style w:type="paragraph" w:customStyle="1" w:styleId="7F7E6A67968F49F88CB49CAD85FAA4AF">
    <w:name w:val="7F7E6A67968F49F88CB49CAD85FAA4AF"/>
  </w:style>
  <w:style w:type="paragraph" w:customStyle="1" w:styleId="1D913D7E6E3C4ED1A934EE5D2EECE823">
    <w:name w:val="1D913D7E6E3C4ED1A934EE5D2EECE823"/>
  </w:style>
  <w:style w:type="paragraph" w:customStyle="1" w:styleId="F080317DDCD345C084D2554DCB014F34">
    <w:name w:val="F080317DDCD345C084D2554DCB014F34"/>
  </w:style>
  <w:style w:type="paragraph" w:customStyle="1" w:styleId="D56047DD493E4372837AFFE54E0BD12C">
    <w:name w:val="D56047DD493E4372837AFFE54E0BD12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0B31CCF54D1442A7A4D8A032715FEAA2">
    <w:name w:val="0B31CCF54D1442A7A4D8A032715FEAA2"/>
  </w:style>
  <w:style w:type="paragraph" w:customStyle="1" w:styleId="DD9DF105151A46F9907860564430B63F">
    <w:name w:val="DD9DF105151A46F9907860564430B63F"/>
  </w:style>
  <w:style w:type="paragraph" w:customStyle="1" w:styleId="449ECE522A9A432589C443920958D85B">
    <w:name w:val="449ECE522A9A432589C443920958D85B"/>
  </w:style>
  <w:style w:type="paragraph" w:customStyle="1" w:styleId="9A0B452E39F344AC85538B6FAC1FFA13">
    <w:name w:val="9A0B452E39F344AC85538B6FAC1FFA13"/>
  </w:style>
  <w:style w:type="paragraph" w:customStyle="1" w:styleId="F13C0D7CEE074C7A9311AB458F0C188B">
    <w:name w:val="F13C0D7CEE074C7A9311AB458F0C188B"/>
  </w:style>
  <w:style w:type="paragraph" w:customStyle="1" w:styleId="98E814C18202403E9C7A0897350CF87A">
    <w:name w:val="98E814C18202403E9C7A0897350CF87A"/>
  </w:style>
  <w:style w:type="paragraph" w:customStyle="1" w:styleId="A3C4741743DD4748AADA30C6286AA1DD">
    <w:name w:val="A3C4741743DD4748AADA30C6286AA1DD"/>
  </w:style>
  <w:style w:type="paragraph" w:customStyle="1" w:styleId="63F2BCC2154C4418A9DE68CAC850F2C2">
    <w:name w:val="63F2BCC2154C4418A9DE68CAC850F2C2"/>
  </w:style>
  <w:style w:type="paragraph" w:customStyle="1" w:styleId="29E4EA5FDE1348F19B4CF74BF1E09755">
    <w:name w:val="29E4EA5FDE1348F19B4CF74BF1E09755"/>
  </w:style>
  <w:style w:type="paragraph" w:customStyle="1" w:styleId="A5B8F2EAEFF041328CF23CD2DBB8AC05">
    <w:name w:val="A5B8F2EAEFF041328CF23CD2DBB8AC05"/>
  </w:style>
  <w:style w:type="paragraph" w:customStyle="1" w:styleId="E2C164D8BF1649238B85A0D22ADA0154">
    <w:name w:val="E2C164D8BF1649238B85A0D22ADA0154"/>
  </w:style>
  <w:style w:type="paragraph" w:customStyle="1" w:styleId="91324526F7FC49458DAB96D6BD34BCAC">
    <w:name w:val="91324526F7FC49458DAB96D6BD34BCAC"/>
  </w:style>
  <w:style w:type="paragraph" w:customStyle="1" w:styleId="F6D3E6B54DF9442EB0AB6FD1CD7F0329">
    <w:name w:val="F6D3E6B54DF9442EB0AB6FD1CD7F0329"/>
  </w:style>
  <w:style w:type="paragraph" w:customStyle="1" w:styleId="05914910C604475B84C51208C2F0CD63">
    <w:name w:val="05914910C604475B84C51208C2F0CD63"/>
  </w:style>
  <w:style w:type="paragraph" w:customStyle="1" w:styleId="B9982D8FF65C41609BC0CDEE3EF98CEC">
    <w:name w:val="B9982D8FF65C41609BC0CDEE3EF98CEC"/>
  </w:style>
  <w:style w:type="paragraph" w:customStyle="1" w:styleId="2955AE4C7B7C4225A1006892D7566CB0">
    <w:name w:val="2955AE4C7B7C4225A1006892D7566CB0"/>
  </w:style>
  <w:style w:type="paragraph" w:customStyle="1" w:styleId="8B3647C61DFE498096C763667787A18C">
    <w:name w:val="8B3647C61DFE498096C763667787A18C"/>
  </w:style>
  <w:style w:type="paragraph" w:customStyle="1" w:styleId="35CA425E047C468CBC4791DA23FBBCC8">
    <w:name w:val="35CA425E047C468CBC4791DA23FBBCC8"/>
  </w:style>
  <w:style w:type="paragraph" w:customStyle="1" w:styleId="5AC12539CE5241CAA3ABA38831D13605">
    <w:name w:val="5AC12539CE5241CAA3ABA38831D13605"/>
  </w:style>
  <w:style w:type="paragraph" w:customStyle="1" w:styleId="2E5CD8DFD3C74D26AD436D5249D9FA8D">
    <w:name w:val="2E5CD8DFD3C74D26AD436D5249D9FA8D"/>
  </w:style>
  <w:style w:type="paragraph" w:customStyle="1" w:styleId="1A68C818FCA44E55BA70A64467A6A038">
    <w:name w:val="1A68C818FCA44E55BA70A64467A6A038"/>
  </w:style>
  <w:style w:type="paragraph" w:customStyle="1" w:styleId="0354BFD1D0894FE5A13432EA6555DF2E">
    <w:name w:val="0354BFD1D0894FE5A13432EA6555DF2E"/>
  </w:style>
  <w:style w:type="paragraph" w:customStyle="1" w:styleId="4495E733E1F34010BFC6995C6850F3B8">
    <w:name w:val="4495E733E1F34010BFC6995C6850F3B8"/>
  </w:style>
  <w:style w:type="paragraph" w:customStyle="1" w:styleId="036F69EBB37241D9B958788F476B881D">
    <w:name w:val="036F69EBB37241D9B958788F476B881D"/>
  </w:style>
  <w:style w:type="paragraph" w:customStyle="1" w:styleId="080884106B2143B083E63DE0687872F5">
    <w:name w:val="080884106B2143B083E63DE0687872F5"/>
  </w:style>
  <w:style w:type="paragraph" w:customStyle="1" w:styleId="DF82505B099740CEAFEF9EDBA5D372FE">
    <w:name w:val="DF82505B099740CEAFEF9EDBA5D372FE"/>
  </w:style>
  <w:style w:type="paragraph" w:customStyle="1" w:styleId="C68537AF6C784DAD9206F6E877F26771">
    <w:name w:val="C68537AF6C784DAD9206F6E877F26771"/>
  </w:style>
  <w:style w:type="paragraph" w:customStyle="1" w:styleId="FD9C91FFC93C4147A60CCC4F76726B4C">
    <w:name w:val="FD9C91FFC93C4147A60CCC4F76726B4C"/>
  </w:style>
  <w:style w:type="paragraph" w:customStyle="1" w:styleId="764EDFEA5ACA43E7A98477A3EF050007">
    <w:name w:val="764EDFEA5ACA43E7A98477A3EF050007"/>
  </w:style>
  <w:style w:type="paragraph" w:customStyle="1" w:styleId="707E1FA7862D47C3AF6CEA78AF156A75">
    <w:name w:val="707E1FA7862D47C3AF6CEA78AF156A7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890DD01A85D74F0CA537B66FCAE004E3">
    <w:name w:val="890DD01A85D74F0CA537B66FCAE004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{CE2CE7E6-CA90-49B9-8A25-D4D9E1B73B90}tf00546271_win32</Template>
  <TotalTime>0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2022-09-18T05:00:00Z</dcterms:created>
  <dcterms:modified xsi:type="dcterms:W3CDTF">2022-09-18T05:38:00Z</dcterms:modified>
</cp:coreProperties>
</file>